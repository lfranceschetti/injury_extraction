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7EE60722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sz w:val="16"/>
                <w:szCs w:val="16"/>
              </w:rPr>
              <w:t>N</w:t>
            </w:r>
            <w:r w:rsidR="00752728">
              <w:rPr>
                <w:sz w:val="16"/>
                <w:szCs w:val="16"/>
              </w:rPr>
              <w:t>A</w:t>
            </w:r>
            <w:r w:rsidR="00C16A48">
              <w:rPr>
                <w:sz w:val="16"/>
                <w:szCs w:val="16"/>
              </w:rPr>
              <w:t>ME SURNAME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4621E217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noProof/>
                <w:sz w:val="16"/>
                <w:szCs w:val="16"/>
              </w:rPr>
              <w:t>TEAM_NAME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4EF3A15B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noProof/>
                <w:sz w:val="16"/>
                <w:szCs w:val="16"/>
              </w:rPr>
              <w:t>TEAM:CODE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11A7AB37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EF47B5">
              <w:rPr>
                <w:noProof/>
                <w:sz w:val="16"/>
                <w:szCs w:val="16"/>
              </w:rPr>
              <w:t>202</w:t>
            </w:r>
            <w:r w:rsidR="00C16A48">
              <w:rPr>
                <w:noProof/>
                <w:sz w:val="16"/>
                <w:szCs w:val="16"/>
              </w:rPr>
              <w:t>2</w:t>
            </w:r>
            <w:r w:rsidR="00EF47B5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5</w:t>
            </w:r>
            <w:r w:rsidR="00EF47B5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3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2AEAF71C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6261B7">
              <w:rPr>
                <w:noProof/>
                <w:sz w:val="16"/>
                <w:szCs w:val="16"/>
              </w:rPr>
              <w:t>202</w:t>
            </w:r>
            <w:r w:rsidR="00C16A48">
              <w:rPr>
                <w:noProof/>
                <w:sz w:val="16"/>
                <w:szCs w:val="16"/>
              </w:rPr>
              <w:t>2</w:t>
            </w:r>
            <w:r w:rsidR="006261B7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6</w:t>
            </w:r>
            <w:r w:rsidR="006261B7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3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08310DF6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60E4B9F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4F63A1F2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456CEA1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5AF17678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1769F1B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591B36C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10E1B7D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10FC191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723D4E3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28CE88F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69FAA57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18FDBC7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027DD49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7C85480A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2E4806C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1E95ED14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474C23D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23F9DFA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77777777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5DCA9990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77777777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77777777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5193F95A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62A0F14C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7BF1A4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34A7E6A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7B22BAF6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56550128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587C4B18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5C4C2B0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6B69FE42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18E868F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52C9D272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72F817D1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735412C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46952DAF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311EB5C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510C3F5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1015309D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1A71068F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7777777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10335869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2C120F">
              <w:rPr>
                <w:b/>
                <w:sz w:val="16"/>
                <w:szCs w:val="22"/>
              </w:rPr>
              <w:t>70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5F8413D4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3E5B32F0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502C260B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516A1FF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3DA8EF23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76048681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398EDB7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7EBAA29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085149EE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52372CCE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7B3DB452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5898C23A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76D33E11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29DC0048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3FA3F693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7777777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313D2DCF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E3389B1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49047F8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2E1D2F39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24BBF20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3E5D7EB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692F2FBC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1D3DD49F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5280D093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4831ECFD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94AEE42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22BBD427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513101F8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68F98A0C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102D3BC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59AF4370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>direct contact to the A-C joint</w:t>
            </w:r>
            <w:r w:rsidR="006261B7">
              <w:rPr>
                <w:noProof/>
                <w:sz w:val="16"/>
                <w:szCs w:val="16"/>
              </w:rPr>
              <w:t xml:space="preserve"> on an unprotected fall</w:t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29B7C045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="00486CB7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025D07B1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486CB7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486CB7">
              <w:rPr>
                <w:sz w:val="16"/>
                <w:szCs w:val="16"/>
              </w:rPr>
              <w:t>08.06.2014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65F2D276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28BE2DCD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40278B3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77777777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036C99FA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3D65AF79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7AE7CB14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15DB5581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0D0F282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>A-C joint II degree sprain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1BD5CACB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17675DF5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47D5B3B0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197B351E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10EFB1FD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2A0B29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4EB20A56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2A0B29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4F0DBC42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2A0B29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75C90420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2A0B29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68D5B6DB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C7B92" w14:textId="77777777" w:rsidR="007B7D82" w:rsidRDefault="007B7D82" w:rsidP="00A1416F">
      <w:r>
        <w:separator/>
      </w:r>
    </w:p>
  </w:endnote>
  <w:endnote w:type="continuationSeparator" w:id="0">
    <w:p w14:paraId="5F9BB6AF" w14:textId="77777777" w:rsidR="007B7D82" w:rsidRDefault="007B7D82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000000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D6E5F" w14:textId="77777777" w:rsidR="007B7D82" w:rsidRDefault="007B7D82" w:rsidP="00A1416F">
      <w:r>
        <w:separator/>
      </w:r>
    </w:p>
  </w:footnote>
  <w:footnote w:type="continuationSeparator" w:id="0">
    <w:p w14:paraId="2743332A" w14:textId="77777777" w:rsidR="007B7D82" w:rsidRDefault="007B7D82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0B2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86CB7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A0C91"/>
    <w:rsid w:val="006A17FC"/>
    <w:rsid w:val="006A1DDC"/>
    <w:rsid w:val="006A2CA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B7D82"/>
    <w:rsid w:val="007C0B2E"/>
    <w:rsid w:val="007C13DD"/>
    <w:rsid w:val="007C2F1D"/>
    <w:rsid w:val="007C5ABB"/>
    <w:rsid w:val="007C5D91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D1DF4"/>
    <w:rsid w:val="00AD7D5F"/>
    <w:rsid w:val="00AE0DB5"/>
    <w:rsid w:val="00AF02E1"/>
    <w:rsid w:val="00AF0C96"/>
    <w:rsid w:val="00AF25C8"/>
    <w:rsid w:val="00AF4478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B89"/>
    <w:rsid w:val="00C17D8F"/>
    <w:rsid w:val="00C20620"/>
    <w:rsid w:val="00C247F9"/>
    <w:rsid w:val="00C25C3A"/>
    <w:rsid w:val="00C30227"/>
    <w:rsid w:val="00C30355"/>
    <w:rsid w:val="00C325C8"/>
    <w:rsid w:val="00C336E2"/>
    <w:rsid w:val="00C3394B"/>
    <w:rsid w:val="00C33E35"/>
    <w:rsid w:val="00C35608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0503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1859"/>
    <w:rsid w:val="00EA1F70"/>
    <w:rsid w:val="00EA233B"/>
    <w:rsid w:val="00EA3F25"/>
    <w:rsid w:val="00EB0593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74C196-10D0-467D-88D4-02601EF8A1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723</Words>
  <Characters>4126</Characters>
  <Application>Microsoft Office Word</Application>
  <DocSecurity>0</DocSecurity>
  <Lines>34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2025-10-07T18:22:00Z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