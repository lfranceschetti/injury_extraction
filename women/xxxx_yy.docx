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7EE60722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sz w:val="16"/>
                <w:szCs w:val="16"/>
              </w:rPr>
              <w:t>N</w:t>
            </w:r>
            <w:r w:rsidR="00752728">
              <w:rPr>
                <w:sz w:val="16"/>
                <w:szCs w:val="16"/>
              </w:rPr>
              <w:t>A</w:t>
            </w:r>
            <w:r w:rsidR="00C16A48">
              <w:rPr>
                <w:sz w:val="16"/>
                <w:szCs w:val="16"/>
              </w:rPr>
              <w:t>ME SURNAME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4621E217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noProof/>
                <w:sz w:val="16"/>
                <w:szCs w:val="16"/>
              </w:rPr>
              <w:t>TEAM_NAME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EF3A15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noProof/>
                <w:sz w:val="16"/>
                <w:szCs w:val="16"/>
              </w:rPr>
              <w:t>TEAM:CODE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11A7AB37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EF47B5">
              <w:rPr>
                <w:noProof/>
                <w:sz w:val="16"/>
                <w:szCs w:val="16"/>
              </w:rPr>
              <w:t>202</w:t>
            </w:r>
            <w:r w:rsidR="00C16A48">
              <w:rPr>
                <w:noProof/>
                <w:sz w:val="16"/>
                <w:szCs w:val="16"/>
              </w:rPr>
              <w:t>2</w:t>
            </w:r>
            <w:r w:rsidR="00EF47B5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5</w:t>
            </w:r>
            <w:r w:rsidR="00EF47B5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3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2AEAF71C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6261B7">
              <w:rPr>
                <w:noProof/>
                <w:sz w:val="16"/>
                <w:szCs w:val="16"/>
              </w:rPr>
              <w:t>202</w:t>
            </w:r>
            <w:r w:rsidR="00C16A48">
              <w:rPr>
                <w:noProof/>
                <w:sz w:val="16"/>
                <w:szCs w:val="16"/>
              </w:rPr>
              <w:t>2</w:t>
            </w:r>
            <w:r w:rsidR="006261B7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6</w:t>
            </w:r>
            <w:r w:rsidR="006261B7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3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08310DF6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60E4B9F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4F63A1F2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456CEA1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5AF17678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1769F1B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591B36C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10E1B7D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10FC191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23D4E3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28CE88F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69FAA57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C16A48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18FDBC7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027DD49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C16A48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7C85480A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2E4806C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1E95ED1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474C23D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23F9DFA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7777777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5DCA9990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7777777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587C4B1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72F817D1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1A71068F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10335869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2C120F">
              <w:rPr>
                <w:b/>
                <w:sz w:val="16"/>
                <w:szCs w:val="22"/>
              </w:rPr>
              <w:t>70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5F8413D4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3DA8EF23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085149EE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52372CCE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7B3DB452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898C23A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6D33E11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29DC0048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3FA3F69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313D2DCF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22BBD427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59AF4370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>direct contact to the A-C joint</w:t>
            </w:r>
            <w:r w:rsidR="006261B7">
              <w:rPr>
                <w:noProof/>
                <w:sz w:val="16"/>
                <w:szCs w:val="16"/>
              </w:rPr>
              <w:t xml:space="preserve"> on an unprotected fall</w:t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67CC05D4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400C3BC2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65F2D276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28BE2DCD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40278B3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77777777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036C99FA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7AE7CB14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15DB5581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D0F282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>A-C joint II degree sprain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1BD5CACB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17675DF5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47D5B3B0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0557D261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74E50364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noProof/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372652CE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1B31ABD7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68D5B6DB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22B1" w14:textId="77777777" w:rsidR="00B22197" w:rsidRDefault="00B22197" w:rsidP="00A1416F">
      <w:r>
        <w:separator/>
      </w:r>
    </w:p>
  </w:endnote>
  <w:endnote w:type="continuationSeparator" w:id="0">
    <w:p w14:paraId="58B16C63" w14:textId="77777777" w:rsidR="00B22197" w:rsidRDefault="00B22197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panose1 w:val="02000503050000020003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000000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A022" w14:textId="77777777" w:rsidR="00B22197" w:rsidRDefault="00B22197" w:rsidP="00A1416F">
      <w:r>
        <w:separator/>
      </w:r>
    </w:p>
  </w:footnote>
  <w:footnote w:type="continuationSeparator" w:id="0">
    <w:p w14:paraId="6EA730E2" w14:textId="77777777" w:rsidR="00B22197" w:rsidRDefault="00B22197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A0C91"/>
    <w:rsid w:val="006A17FC"/>
    <w:rsid w:val="006A1DDC"/>
    <w:rsid w:val="006A2CA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5C8"/>
    <w:rsid w:val="00C336E2"/>
    <w:rsid w:val="00C3394B"/>
    <w:rsid w:val="00C33E35"/>
    <w:rsid w:val="00C35608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1859"/>
    <w:rsid w:val="00EA1F70"/>
    <w:rsid w:val="00EA233B"/>
    <w:rsid w:val="00EA3F25"/>
    <w:rsid w:val="00EB0593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722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