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2DF8A16C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Luca F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510F67FA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FC B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814CCB2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xx11x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65ACF6E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23-06-2025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598004F6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0E3421">
              <w:rPr>
                <w:sz w:val="16"/>
                <w:szCs w:val="16"/>
              </w:rPr>
              <w:t>Wrong format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616942E2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73C2197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16B60071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7F16B8C0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2BAD194E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5DE26BF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03533CA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0FF06E8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011704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6812FE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341BD8F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306F96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7B54762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36BC6CE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A2118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2F034D9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5D66293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247F2FD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74616FA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410A898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372C9E54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3D131D26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DA2118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547B5728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0C8878FE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D65627A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0BAE5B89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DA2118">
              <w:rPr>
                <w:sz w:val="16"/>
                <w:szCs w:val="16"/>
              </w:rPr>
              <w:t>Should not appear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2487B96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0706A3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0706A3">
              <w:rPr>
                <w:b/>
                <w:sz w:val="16"/>
                <w:szCs w:val="22"/>
              </w:rPr>
              <w:t>80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63CFCA76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DA2118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7B0D040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="00DA2118"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2E248281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61429C9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68BB19C9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3C7731B4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4516818F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67F85C3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471E4DE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6801DB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628316B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7574302B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2D737E2F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801DB">
              <w:rPr>
                <w:sz w:val="16"/>
                <w:szCs w:val="16"/>
              </w:rPr>
              <w:t>Twisted the knee</w:t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3B84F0B2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6801DB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76DC158B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6801DB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142261">
              <w:rPr>
                <w:sz w:val="16"/>
                <w:szCs w:val="16"/>
              </w:rPr>
              <w:t>Re-injured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0618632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3442A9EC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2B218EA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A8D7DD4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10D46DA5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54CF3FD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3B4A643E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4D00BEBC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Should not appear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95B92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4CEF37B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03F3D239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65C3AA5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7B14BD81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0706A3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5EA4E311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0706A3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0706A3">
              <w:rPr>
                <w:sz w:val="16"/>
                <w:szCs w:val="16"/>
              </w:rPr>
              <w:t>Should not appear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373AEF90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0706A3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42B2B193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0706A3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 xml:space="preserve">Should </w:t>
            </w:r>
            <w:r w:rsidR="000706A3">
              <w:rPr>
                <w:sz w:val="16"/>
                <w:szCs w:val="16"/>
              </w:rPr>
              <w:t xml:space="preserve">not </w:t>
            </w:r>
            <w:r w:rsidR="00CE4E29">
              <w:rPr>
                <w:sz w:val="16"/>
                <w:szCs w:val="16"/>
              </w:rPr>
              <w:t>appear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0DD46505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322ED">
              <w:rPr>
                <w:sz w:val="16"/>
                <w:szCs w:val="16"/>
              </w:rPr>
              <w:t>No comment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77FE" w14:textId="77777777" w:rsidR="00B7195F" w:rsidRDefault="00B7195F" w:rsidP="00A1416F">
      <w:r>
        <w:separator/>
      </w:r>
    </w:p>
  </w:endnote>
  <w:endnote w:type="continuationSeparator" w:id="0">
    <w:p w14:paraId="4F99A070" w14:textId="77777777" w:rsidR="00B7195F" w:rsidRDefault="00B7195F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142261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EAC0" w14:textId="77777777" w:rsidR="00B7195F" w:rsidRDefault="00B7195F" w:rsidP="00A1416F">
      <w:r>
        <w:separator/>
      </w:r>
    </w:p>
  </w:footnote>
  <w:footnote w:type="continuationSeparator" w:id="0">
    <w:p w14:paraId="7C21F081" w14:textId="77777777" w:rsidR="00B7195F" w:rsidRDefault="00B7195F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0DA4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06A3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3421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261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0821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2ED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1DB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95F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4E29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2118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74C196-10D0-467D-88D4-02601EF8A1DC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721</Words>
  <Characters>4113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